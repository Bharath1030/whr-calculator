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BCED" w14:textId="47D17B8C" w:rsidR="00801FDF" w:rsidRPr="00801FDF" w:rsidRDefault="00801FDF" w:rsidP="00801FDF">
      <w:pPr>
        <w:pStyle w:val="Title"/>
      </w:pPr>
      <w:r w:rsidRPr="00801FDF">
        <w:t>Microsoft Data Center Heat Reuse – Weekly Meeting Report Out</w:t>
      </w:r>
    </w:p>
    <w:p w14:paraId="4B40C690" w14:textId="41AD9967" w:rsidR="00801FDF" w:rsidRPr="00801FDF" w:rsidRDefault="00801FDF" w:rsidP="00801FDF">
      <w:pPr>
        <w:jc w:val="center"/>
        <w:rPr>
          <w:i/>
          <w:iCs/>
        </w:rPr>
      </w:pPr>
      <w:r w:rsidRPr="00801FDF">
        <w:rPr>
          <w:i/>
          <w:iCs/>
        </w:rPr>
        <w:t>May 21, 2025</w:t>
      </w:r>
    </w:p>
    <w:p w14:paraId="0ED1408B" w14:textId="77777777" w:rsidR="00801FDF" w:rsidRDefault="00801FDF" w:rsidP="00801FDF"/>
    <w:p w14:paraId="0F4350DF" w14:textId="19883BAC" w:rsidR="00852565" w:rsidRDefault="00852565" w:rsidP="00852565">
      <w:pPr>
        <w:tabs>
          <w:tab w:val="clear" w:pos="720"/>
        </w:tabs>
        <w:ind w:left="360" w:firstLine="0"/>
      </w:pPr>
      <w:r w:rsidRPr="0003008A">
        <w:rPr>
          <w:u w:val="single"/>
        </w:rPr>
        <w:t>Attendees</w:t>
      </w:r>
      <w:r w:rsidRPr="0003008A">
        <w:t>: Bharath Ramakrishnan</w:t>
      </w:r>
      <w:r>
        <w:t>, David Gardiner, Oren Lieber-Kotz, Petter Terenius, Priscilla Johnson</w:t>
      </w:r>
    </w:p>
    <w:p w14:paraId="3189DF07" w14:textId="77777777" w:rsidR="00852565" w:rsidRPr="00801FDF" w:rsidRDefault="00852565" w:rsidP="00801FDF"/>
    <w:p w14:paraId="04BB4470" w14:textId="3BA8D7F6" w:rsidR="00801FDF" w:rsidRPr="00801FDF" w:rsidRDefault="00801FDF" w:rsidP="00801FDF">
      <w:pPr>
        <w:rPr>
          <w:b/>
          <w:bCs/>
        </w:rPr>
      </w:pPr>
      <w:r w:rsidRPr="00801FDF">
        <w:rPr>
          <w:b/>
          <w:bCs/>
        </w:rPr>
        <w:t>Agenda</w:t>
      </w:r>
    </w:p>
    <w:p w14:paraId="67030994" w14:textId="77777777" w:rsidR="0071275C" w:rsidRPr="00801FDF" w:rsidRDefault="0071275C" w:rsidP="00801FDF">
      <w:pPr>
        <w:pStyle w:val="ListParagraph"/>
        <w:numPr>
          <w:ilvl w:val="0"/>
          <w:numId w:val="2"/>
        </w:numPr>
      </w:pPr>
      <w:r w:rsidRPr="00801FDF">
        <w:t>Introductions</w:t>
      </w:r>
    </w:p>
    <w:p w14:paraId="2B33C5BC" w14:textId="7703C755" w:rsidR="0071275C" w:rsidRPr="00801FDF" w:rsidRDefault="0071275C" w:rsidP="00801FDF">
      <w:pPr>
        <w:pStyle w:val="ListParagraph"/>
        <w:numPr>
          <w:ilvl w:val="0"/>
          <w:numId w:val="2"/>
        </w:numPr>
      </w:pPr>
      <w:r w:rsidRPr="00801FDF">
        <w:t>Call logistics and housekeeping - Bharath</w:t>
      </w:r>
    </w:p>
    <w:p w14:paraId="7C35987B" w14:textId="77777777" w:rsidR="0071275C" w:rsidRPr="00801FDF" w:rsidRDefault="0071275C" w:rsidP="00801FDF">
      <w:pPr>
        <w:pStyle w:val="ListParagraph"/>
        <w:numPr>
          <w:ilvl w:val="0"/>
          <w:numId w:val="2"/>
        </w:numPr>
      </w:pPr>
      <w:r w:rsidRPr="00801FDF">
        <w:t>Reports and Data Archives – Bharath</w:t>
      </w:r>
    </w:p>
    <w:p w14:paraId="025B8C0D" w14:textId="58737C66" w:rsidR="0071275C" w:rsidRPr="00801FDF" w:rsidRDefault="0071275C" w:rsidP="00801FDF">
      <w:pPr>
        <w:pStyle w:val="ListParagraph"/>
        <w:numPr>
          <w:ilvl w:val="0"/>
          <w:numId w:val="2"/>
        </w:numPr>
      </w:pPr>
      <w:r w:rsidRPr="00801FDF">
        <w:t>Deliverables and Timeline – David</w:t>
      </w:r>
    </w:p>
    <w:p w14:paraId="680945F4" w14:textId="0066D9D7" w:rsidR="0071275C" w:rsidRDefault="0071275C" w:rsidP="00801FDF">
      <w:pPr>
        <w:pStyle w:val="ListParagraph"/>
        <w:numPr>
          <w:ilvl w:val="0"/>
          <w:numId w:val="2"/>
        </w:numPr>
      </w:pPr>
      <w:r w:rsidRPr="00801FDF">
        <w:t xml:space="preserve">Questions for Microsoft </w:t>
      </w:r>
      <w:r w:rsidR="00801FDF">
        <w:t>–</w:t>
      </w:r>
      <w:r w:rsidRPr="00801FDF">
        <w:t xml:space="preserve"> David</w:t>
      </w:r>
    </w:p>
    <w:p w14:paraId="7A94FDE5" w14:textId="77777777" w:rsidR="00801FDF" w:rsidRDefault="00801FDF" w:rsidP="00801FDF">
      <w:pPr>
        <w:tabs>
          <w:tab w:val="clear" w:pos="720"/>
        </w:tabs>
      </w:pPr>
    </w:p>
    <w:p w14:paraId="29E012CA" w14:textId="77777777" w:rsidR="00635E0E" w:rsidRDefault="00635E0E" w:rsidP="00635E0E">
      <w:pPr>
        <w:tabs>
          <w:tab w:val="clear" w:pos="720"/>
        </w:tabs>
      </w:pPr>
    </w:p>
    <w:p w14:paraId="143D9D3C" w14:textId="77777777" w:rsidR="00635E0E" w:rsidRPr="00801FDF" w:rsidRDefault="00635E0E" w:rsidP="00635E0E">
      <w:pPr>
        <w:tabs>
          <w:tab w:val="clear" w:pos="720"/>
        </w:tabs>
        <w:rPr>
          <w:b/>
          <w:bCs/>
        </w:rPr>
      </w:pPr>
      <w:r w:rsidRPr="00801FDF">
        <w:rPr>
          <w:b/>
          <w:bCs/>
        </w:rPr>
        <w:t>Action Items</w:t>
      </w:r>
    </w:p>
    <w:p w14:paraId="00B0AACD" w14:textId="77777777" w:rsidR="00635E0E" w:rsidRPr="00635E0E" w:rsidRDefault="00635E0E" w:rsidP="00635E0E">
      <w:pPr>
        <w:pStyle w:val="ListParagraph"/>
        <w:numPr>
          <w:ilvl w:val="0"/>
          <w:numId w:val="7"/>
        </w:numPr>
      </w:pPr>
      <w:r w:rsidRPr="00635E0E">
        <w:t>Bharath to follow up with a list of Microsoft’s data centers in Europe and their locations</w:t>
      </w:r>
    </w:p>
    <w:p w14:paraId="14953478" w14:textId="77777777" w:rsidR="00635E0E" w:rsidRPr="00635E0E" w:rsidRDefault="00635E0E" w:rsidP="00635E0E">
      <w:pPr>
        <w:pStyle w:val="ListParagraph"/>
        <w:numPr>
          <w:ilvl w:val="0"/>
          <w:numId w:val="7"/>
        </w:numPr>
      </w:pPr>
      <w:r w:rsidRPr="00635E0E">
        <w:t>Bharath to set up a Microsoft SharePoint and add the team</w:t>
      </w:r>
    </w:p>
    <w:p w14:paraId="3B0AA9B3" w14:textId="77777777" w:rsidR="00635E0E" w:rsidRPr="00635E0E" w:rsidRDefault="00635E0E" w:rsidP="00635E0E">
      <w:pPr>
        <w:pStyle w:val="ListParagraph"/>
        <w:numPr>
          <w:ilvl w:val="0"/>
          <w:numId w:val="7"/>
        </w:numPr>
      </w:pPr>
      <w:r w:rsidRPr="00635E0E">
        <w:t>Bharath to send out a recurring calendar invite for weekly meetings</w:t>
      </w:r>
    </w:p>
    <w:p w14:paraId="1AC5D613" w14:textId="6CDACA31" w:rsidR="00635E0E" w:rsidRPr="00801FDF" w:rsidRDefault="00635E0E" w:rsidP="00635E0E">
      <w:pPr>
        <w:tabs>
          <w:tab w:val="clear" w:pos="720"/>
        </w:tabs>
      </w:pPr>
    </w:p>
    <w:p w14:paraId="7DDEF144" w14:textId="77777777" w:rsidR="00635E0E" w:rsidRDefault="00635E0E" w:rsidP="00635E0E">
      <w:pPr>
        <w:tabs>
          <w:tab w:val="clear" w:pos="720"/>
        </w:tabs>
        <w:ind w:left="0" w:firstLine="0"/>
      </w:pPr>
    </w:p>
    <w:p w14:paraId="377F4632" w14:textId="65E87DC9" w:rsidR="00801FDF" w:rsidRPr="00801FDF" w:rsidRDefault="00635E0E" w:rsidP="00801FDF">
      <w:pPr>
        <w:tabs>
          <w:tab w:val="clear" w:pos="720"/>
        </w:tabs>
        <w:rPr>
          <w:b/>
          <w:bCs/>
        </w:rPr>
      </w:pPr>
      <w:r>
        <w:rPr>
          <w:b/>
          <w:bCs/>
        </w:rPr>
        <w:t>Key Notes</w:t>
      </w:r>
      <w:r w:rsidR="00801FDF" w:rsidRPr="00801FDF">
        <w:rPr>
          <w:b/>
          <w:bCs/>
        </w:rPr>
        <w:t xml:space="preserve"> &amp; Takeaways</w:t>
      </w:r>
    </w:p>
    <w:p w14:paraId="1F5DCBDC" w14:textId="3C2CE413" w:rsidR="00635E0E" w:rsidRPr="00635E0E" w:rsidRDefault="00635E0E" w:rsidP="00635E0E">
      <w:pPr>
        <w:pStyle w:val="ListParagraph"/>
        <w:numPr>
          <w:ilvl w:val="0"/>
          <w:numId w:val="5"/>
        </w:numPr>
      </w:pPr>
      <w:r w:rsidRPr="00635E0E">
        <w:t>Discussed questions from team about Microsoft’s European facilities</w:t>
      </w:r>
      <w:r w:rsidR="0034728E">
        <w:t xml:space="preserve"> (particularly location and other relevant data center characteristics)</w:t>
      </w:r>
    </w:p>
    <w:p w14:paraId="6C628CA3" w14:textId="0E966510" w:rsidR="00635E0E" w:rsidRPr="00635E0E" w:rsidRDefault="00635E0E" w:rsidP="00635E0E">
      <w:pPr>
        <w:pStyle w:val="ListParagraph"/>
        <w:numPr>
          <w:ilvl w:val="0"/>
          <w:numId w:val="5"/>
        </w:numPr>
      </w:pPr>
      <w:r w:rsidRPr="00635E0E">
        <w:t xml:space="preserve">Identified key countries </w:t>
      </w:r>
      <w:r w:rsidR="0034728E">
        <w:t>with Microsoft data centers</w:t>
      </w:r>
      <w:r w:rsidR="005E7A75">
        <w:t>, which include Germany, Norway, Sweden, Ireland, Finland, and the UK.</w:t>
      </w:r>
    </w:p>
    <w:p w14:paraId="4BEAC86C" w14:textId="066ED2EC" w:rsidR="00801FDF" w:rsidRDefault="00635E0E" w:rsidP="00005E2D">
      <w:pPr>
        <w:pStyle w:val="ListParagraph"/>
        <w:numPr>
          <w:ilvl w:val="0"/>
          <w:numId w:val="5"/>
        </w:numPr>
      </w:pPr>
      <w:r w:rsidRPr="00635E0E">
        <w:t xml:space="preserve">Noted temperature </w:t>
      </w:r>
      <w:r w:rsidR="0034728E">
        <w:t xml:space="preserve">range for </w:t>
      </w:r>
      <w:r w:rsidRPr="00635E0E">
        <w:t xml:space="preserve">heat output from Microsoft’s data centers </w:t>
      </w:r>
      <w:r w:rsidR="00005E2D">
        <w:t>(</w:t>
      </w:r>
      <w:r w:rsidR="005E7A75">
        <w:t>20-45 degrees C</w:t>
      </w:r>
      <w:r w:rsidR="00005E2D">
        <w:t>)</w:t>
      </w:r>
      <w:r w:rsidR="005E7A75">
        <w:t>.</w:t>
      </w:r>
    </w:p>
    <w:p w14:paraId="162E8228" w14:textId="77777777" w:rsidR="00C975F0" w:rsidRPr="00801FDF" w:rsidRDefault="00C975F0" w:rsidP="00801FDF"/>
    <w:sectPr w:rsidR="00C975F0" w:rsidRPr="0080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D8410" w14:textId="77777777" w:rsidR="007F4303" w:rsidRDefault="007F4303" w:rsidP="00801FDF">
      <w:r>
        <w:separator/>
      </w:r>
    </w:p>
  </w:endnote>
  <w:endnote w:type="continuationSeparator" w:id="0">
    <w:p w14:paraId="7339FDEA" w14:textId="77777777" w:rsidR="007F4303" w:rsidRDefault="007F4303" w:rsidP="0080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E8E2" w14:textId="77777777" w:rsidR="007F4303" w:rsidRDefault="007F4303" w:rsidP="00801FDF">
      <w:r>
        <w:separator/>
      </w:r>
    </w:p>
  </w:footnote>
  <w:footnote w:type="continuationSeparator" w:id="0">
    <w:p w14:paraId="433AD05B" w14:textId="77777777" w:rsidR="007F4303" w:rsidRDefault="007F4303" w:rsidP="00801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87B"/>
    <w:multiLevelType w:val="hybridMultilevel"/>
    <w:tmpl w:val="AD66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FD1013"/>
    <w:multiLevelType w:val="multilevel"/>
    <w:tmpl w:val="D62E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F1B6F"/>
    <w:multiLevelType w:val="hybridMultilevel"/>
    <w:tmpl w:val="5D3E8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690409"/>
    <w:multiLevelType w:val="hybridMultilevel"/>
    <w:tmpl w:val="05DC25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E1177B"/>
    <w:multiLevelType w:val="multilevel"/>
    <w:tmpl w:val="1F4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462E1"/>
    <w:multiLevelType w:val="multilevel"/>
    <w:tmpl w:val="23E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61D67"/>
    <w:multiLevelType w:val="hybridMultilevel"/>
    <w:tmpl w:val="7924BE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024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0371015">
    <w:abstractNumId w:val="3"/>
  </w:num>
  <w:num w:numId="3" w16cid:durableId="1968663094">
    <w:abstractNumId w:val="6"/>
  </w:num>
  <w:num w:numId="4" w16cid:durableId="1483543099">
    <w:abstractNumId w:val="5"/>
  </w:num>
  <w:num w:numId="5" w16cid:durableId="1651786042">
    <w:abstractNumId w:val="0"/>
  </w:num>
  <w:num w:numId="6" w16cid:durableId="772558240">
    <w:abstractNumId w:val="4"/>
  </w:num>
  <w:num w:numId="7" w16cid:durableId="76061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5C"/>
    <w:rsid w:val="00005E2D"/>
    <w:rsid w:val="000121A8"/>
    <w:rsid w:val="001B1786"/>
    <w:rsid w:val="002E4F99"/>
    <w:rsid w:val="0034728E"/>
    <w:rsid w:val="00532B02"/>
    <w:rsid w:val="005E7A75"/>
    <w:rsid w:val="00635E0E"/>
    <w:rsid w:val="0071275C"/>
    <w:rsid w:val="007F4303"/>
    <w:rsid w:val="00801FDF"/>
    <w:rsid w:val="00847F3C"/>
    <w:rsid w:val="00852565"/>
    <w:rsid w:val="00931A6F"/>
    <w:rsid w:val="009340CB"/>
    <w:rsid w:val="009836B0"/>
    <w:rsid w:val="009C2969"/>
    <w:rsid w:val="00A42AFD"/>
    <w:rsid w:val="00B11674"/>
    <w:rsid w:val="00C975F0"/>
    <w:rsid w:val="00CF1A0A"/>
    <w:rsid w:val="00D41522"/>
    <w:rsid w:val="00E8093C"/>
    <w:rsid w:val="00F9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69C5C"/>
  <w15:chartTrackingRefBased/>
  <w15:docId w15:val="{2B4463B3-5EF1-FF4B-8C8D-1C5AE877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FDF"/>
    <w:pPr>
      <w:tabs>
        <w:tab w:val="num" w:pos="720"/>
      </w:tabs>
      <w:ind w:left="720" w:hanging="360"/>
    </w:pPr>
    <w:rPr>
      <w:rFonts w:ascii="Aptos" w:hAnsi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31A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1A6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1A6F"/>
    <w:rPr>
      <w:vertAlign w:val="superscript"/>
    </w:rPr>
  </w:style>
  <w:style w:type="paragraph" w:styleId="ListParagraph">
    <w:name w:val="List Paragraph"/>
    <w:basedOn w:val="Normal"/>
    <w:uiPriority w:val="34"/>
    <w:qFormat/>
    <w:rsid w:val="0071275C"/>
    <w:rPr>
      <w:rFonts w:cs="Aptos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1FDF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01FDF"/>
    <w:rPr>
      <w:rFonts w:asciiTheme="majorHAnsi" w:eastAsiaTheme="majorEastAsia" w:hAnsiTheme="majorHAnsi" w:cstheme="majorBidi"/>
      <w:spacing w:val="-10"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vidgardiner/Library/Group%20Containers/UBF8T346G9.Office/User%20Content.localized/Templates.localized/Preferred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1AB7B79-9E24-9E4E-8B61-5E667319D6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E00701-9DAC-4FD1-8DCC-5DE56450BA73}"/>
</file>

<file path=customXml/itemProps3.xml><?xml version="1.0" encoding="utf-8"?>
<ds:datastoreItem xmlns:ds="http://schemas.openxmlformats.org/officeDocument/2006/customXml" ds:itemID="{445B67B3-03C6-4E92-A5D8-E8AE15246E32}"/>
</file>

<file path=customXml/itemProps4.xml><?xml version="1.0" encoding="utf-8"?>
<ds:datastoreItem xmlns:ds="http://schemas.openxmlformats.org/officeDocument/2006/customXml" ds:itemID="{765C7F94-7345-4127-A552-3AFC791B6A00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Preferred Word Template.dotx</Template>
  <TotalTime>11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Gardiner</dc:creator>
  <cp:keywords/>
  <dc:description/>
  <cp:lastModifiedBy>Emily Kent</cp:lastModifiedBy>
  <cp:revision>8</cp:revision>
  <dcterms:created xsi:type="dcterms:W3CDTF">2025-05-21T18:46:00Z</dcterms:created>
  <dcterms:modified xsi:type="dcterms:W3CDTF">2025-05-30T17:41:00Z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  <property fmtid="{D5CDD505-2E9C-101B-9397-08002B2CF9AE}" pid="4" name="docLang">
    <vt:lpwstr>en</vt:lpwstr>
  </property>
</Properties>
</file>